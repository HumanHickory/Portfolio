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F2B449" w14:textId="47FFDA5E" w:rsidR="00816216" w:rsidRDefault="00446DC8" w:rsidP="00141A4C">
      <w:pPr>
        <w:pStyle w:val="Title"/>
      </w:pPr>
      <w:r>
        <w:t>Jordon “Ren”</w:t>
      </w:r>
      <w:r w:rsidR="005211F9">
        <w:t xml:space="preserve"> Meredith</w:t>
      </w:r>
    </w:p>
    <w:p w14:paraId="2FFB2AFD" w14:textId="47AFD82B" w:rsidR="00757F4A" w:rsidRDefault="00603F4F" w:rsidP="00EB4AF4">
      <w:r>
        <w:t>1307 Sasswood Ln, Zebulon, NC 27597</w:t>
      </w:r>
      <w:r w:rsidR="00141A4C">
        <w:t> | </w:t>
      </w:r>
      <w:r w:rsidR="005211F9">
        <w:t>(562) 370-4395</w:t>
      </w:r>
      <w:r w:rsidR="00141A4C">
        <w:t> | </w:t>
      </w:r>
      <w:hyperlink r:id="rId8" w:history="1">
        <w:r w:rsidR="002775F7" w:rsidRPr="004A4950">
          <w:rPr>
            <w:rStyle w:val="Hyperlink"/>
          </w:rPr>
          <w:t>HickoryRen@gmail.com</w:t>
        </w:r>
      </w:hyperlink>
      <w:r w:rsidR="002775F7">
        <w:t xml:space="preserve"> | Ren-Meredith.com</w:t>
      </w:r>
    </w:p>
    <w:p w14:paraId="51ACF6EA" w14:textId="77777777" w:rsidR="006270A9" w:rsidRDefault="005B184C" w:rsidP="00141A4C">
      <w:pPr>
        <w:pStyle w:val="Heading1"/>
      </w:pPr>
      <w:r>
        <w:t>Summary</w:t>
      </w:r>
    </w:p>
    <w:p w14:paraId="07F0CC40" w14:textId="77777777" w:rsidR="0079479E" w:rsidRDefault="00EB4AF4" w:rsidP="00446DC8">
      <w:pPr>
        <w:jc w:val="both"/>
      </w:pPr>
      <w:r>
        <w:t xml:space="preserve">If you only needed to know one thing about, it is that I care. I believe all work, no matter how </w:t>
      </w:r>
      <w:r w:rsidR="004665C1">
        <w:t>simple</w:t>
      </w:r>
      <w:r>
        <w:t xml:space="preserve"> or tedious, deserves 100</w:t>
      </w:r>
      <w:r w:rsidR="00CC6FDD">
        <w:t xml:space="preserve"> percent</w:t>
      </w:r>
      <w:r>
        <w:t xml:space="preserve"> effort because it is important to someone. That someone may be a customer, a manager, a co-worker, or a friend, but no matter who it is for, they are important, so the work, itself, becomes important. Finding ways to do the job better and more efficiently shows appreciation for those around you which helps motivate others to be the best version of themselves. This, in my opinion, helps take a group of people who work together and make </w:t>
      </w:r>
      <w:r w:rsidR="00CC6FDD">
        <w:t xml:space="preserve">them </w:t>
      </w:r>
      <w:r>
        <w:t xml:space="preserve">a team. </w:t>
      </w:r>
    </w:p>
    <w:p w14:paraId="73B6EA45" w14:textId="4C3AD456" w:rsidR="00D25EC2" w:rsidRDefault="00433D43" w:rsidP="00446DC8">
      <w:pPr>
        <w:jc w:val="both"/>
      </w:pPr>
      <w:r>
        <w:t>Skill</w:t>
      </w:r>
      <w:r w:rsidR="006C7CBA">
        <w:t xml:space="preserve"> </w:t>
      </w:r>
      <w:r w:rsidR="00D25EC2">
        <w:t>Highlights</w:t>
      </w:r>
      <w:r w:rsidR="006C7CBA">
        <w:t>:</w:t>
      </w:r>
    </w:p>
    <w:p w14:paraId="2316C76B" w14:textId="43891350" w:rsidR="00603F4F" w:rsidRDefault="00603F4F" w:rsidP="00EB4AF4">
      <w:pPr>
        <w:pStyle w:val="ListBullet"/>
      </w:pPr>
      <w:r>
        <w:t xml:space="preserve">Experienced programmer, having worked on projects such as web applications, CMSs, SSIS jobs, and web site creation. </w:t>
      </w:r>
    </w:p>
    <w:p w14:paraId="535BD27C" w14:textId="77777777" w:rsidR="00A130E7" w:rsidRDefault="00A130E7" w:rsidP="00A130E7">
      <w:pPr>
        <w:pStyle w:val="ListBullet"/>
      </w:pPr>
      <w:r>
        <w:t>Experienced with C#, HTML, CSS, Swift, SQL, Java, JavaScript, VBA, and VB</w:t>
      </w:r>
    </w:p>
    <w:p w14:paraId="7CB6BD13" w14:textId="25635D25" w:rsidR="00A130E7" w:rsidRDefault="00A130E7" w:rsidP="00A130E7">
      <w:pPr>
        <w:pStyle w:val="ListBullet"/>
      </w:pPr>
      <w:r>
        <w:t>Experienced with .NET framework and components</w:t>
      </w:r>
    </w:p>
    <w:p w14:paraId="4B465047" w14:textId="5C6B7FE8" w:rsidR="006C7CBA" w:rsidRDefault="006C7CBA" w:rsidP="00EB4AF4">
      <w:pPr>
        <w:pStyle w:val="ListBullet"/>
      </w:pPr>
      <w:r>
        <w:t>Experienced m</w:t>
      </w:r>
      <w:r w:rsidR="001974C1">
        <w:t xml:space="preserve">anager, having hired, </w:t>
      </w:r>
      <w:r w:rsidR="00FA511A">
        <w:t>trained,</w:t>
      </w:r>
      <w:r w:rsidR="001974C1">
        <w:t xml:space="preserve"> and supervised more than </w:t>
      </w:r>
      <w:r w:rsidR="00EB4AF4">
        <w:t>150</w:t>
      </w:r>
      <w:r>
        <w:t xml:space="preserve"> employees </w:t>
      </w:r>
      <w:r w:rsidR="001974C1">
        <w:t xml:space="preserve">over the past </w:t>
      </w:r>
      <w:r w:rsidR="00EB4AF4">
        <w:t>3</w:t>
      </w:r>
      <w:r w:rsidR="001974C1">
        <w:t xml:space="preserve"> years</w:t>
      </w:r>
    </w:p>
    <w:p w14:paraId="2274D20B" w14:textId="770F4911" w:rsidR="00740BB5" w:rsidRDefault="00A36FF5" w:rsidP="00EB4AF4">
      <w:pPr>
        <w:pStyle w:val="ListBullet"/>
      </w:pPr>
      <w:r>
        <w:t>Extensive experience</w:t>
      </w:r>
      <w:r w:rsidR="00740BB5">
        <w:t xml:space="preserve"> with </w:t>
      </w:r>
      <w:r>
        <w:t>Microsoft Office, and</w:t>
      </w:r>
      <w:r w:rsidR="00CC6FDD">
        <w:t xml:space="preserve"> </w:t>
      </w:r>
      <w:r>
        <w:t>excel at Excel</w:t>
      </w:r>
    </w:p>
    <w:p w14:paraId="76AAB381" w14:textId="30730CAF" w:rsidR="00A36FF5" w:rsidRDefault="00A36FF5" w:rsidP="00EB4AF4">
      <w:pPr>
        <w:pStyle w:val="ListBullet"/>
      </w:pPr>
      <w:r>
        <w:t xml:space="preserve">Familiar with </w:t>
      </w:r>
      <w:r w:rsidR="00F74B06">
        <w:t>SEO techniques</w:t>
      </w:r>
    </w:p>
    <w:p w14:paraId="0DB54EF5" w14:textId="76397764" w:rsidR="00A36FF5" w:rsidRDefault="00A36FF5" w:rsidP="00EB4AF4">
      <w:pPr>
        <w:pStyle w:val="ListBullet"/>
      </w:pPr>
      <w:r>
        <w:t xml:space="preserve">Hardware and software savvy – can build a computer and </w:t>
      </w:r>
      <w:r w:rsidR="001307D0">
        <w:t>develop</w:t>
      </w:r>
      <w:r>
        <w:t xml:space="preserve"> a website</w:t>
      </w:r>
    </w:p>
    <w:p w14:paraId="15A62EB1" w14:textId="0FD14754" w:rsidR="00CA0D0A" w:rsidRDefault="00CA0D0A" w:rsidP="00EB4AF4">
      <w:pPr>
        <w:pStyle w:val="ListBullet"/>
      </w:pPr>
      <w:r>
        <w:t>Experienced with cybersecurity implementation and laws</w:t>
      </w:r>
    </w:p>
    <w:sdt>
      <w:sdtPr>
        <w:alias w:val="Skills &amp; Abilities:"/>
        <w:tag w:val="Skills &amp; Abilities:"/>
        <w:id w:val="458624136"/>
        <w:placeholder>
          <w:docPart w:val="1ADEAEB247194E019B81E88B3BDE855A"/>
        </w:placeholder>
        <w:temporary/>
        <w:showingPlcHdr/>
        <w15:appearance w15:val="hidden"/>
      </w:sdtPr>
      <w:sdtEndPr/>
      <w:sdtContent>
        <w:p w14:paraId="7FA2C07A" w14:textId="77777777" w:rsidR="006270A9" w:rsidRDefault="009D5933">
          <w:pPr>
            <w:pStyle w:val="Heading1"/>
          </w:pPr>
          <w:r>
            <w:t>Skills &amp; Abilities</w:t>
          </w:r>
        </w:p>
      </w:sdtContent>
    </w:sdt>
    <w:p w14:paraId="6908FC14" w14:textId="4470FDDE" w:rsidR="0079479E" w:rsidRDefault="0079479E" w:rsidP="0079479E">
      <w:pPr>
        <w:pStyle w:val="Heading2"/>
      </w:pPr>
      <w:r>
        <w:t>Technology</w:t>
      </w:r>
    </w:p>
    <w:p w14:paraId="44CD7933" w14:textId="31A89E77" w:rsidR="00A130E7" w:rsidRDefault="00A130E7" w:rsidP="00A130E7">
      <w:pPr>
        <w:pStyle w:val="ListBullet"/>
      </w:pPr>
      <w:r>
        <w:t>Extensive experience with</w:t>
      </w:r>
      <w:r>
        <w:t xml:space="preserve"> .NET framework and components such as ASP.NET </w:t>
      </w:r>
    </w:p>
    <w:p w14:paraId="2CD4033D" w14:textId="5079277F" w:rsidR="00A130E7" w:rsidRDefault="00A130E7" w:rsidP="00A130E7">
      <w:pPr>
        <w:pStyle w:val="ListBullet"/>
      </w:pPr>
      <w:r>
        <w:t>Thoroughly</w:t>
      </w:r>
      <w:r>
        <w:t xml:space="preserve"> experience</w:t>
      </w:r>
      <w:r>
        <w:t>d</w:t>
      </w:r>
      <w:r>
        <w:t xml:space="preserve"> with website</w:t>
      </w:r>
      <w:r>
        <w:t xml:space="preserve"> and web application</w:t>
      </w:r>
      <w:r>
        <w:t xml:space="preserve"> builds, including use of Bootstrap</w:t>
      </w:r>
      <w:r>
        <w:t xml:space="preserve"> 4</w:t>
      </w:r>
    </w:p>
    <w:p w14:paraId="11F19A09" w14:textId="52ED1332" w:rsidR="00A130E7" w:rsidRDefault="00A130E7" w:rsidP="00A130E7">
      <w:pPr>
        <w:pStyle w:val="ListBullet"/>
      </w:pPr>
      <w:r>
        <w:t>Extensive experience with MVC development, including using razor syntax</w:t>
      </w:r>
    </w:p>
    <w:p w14:paraId="6C0639C1" w14:textId="140115CE" w:rsidR="00A130E7" w:rsidRDefault="00A130E7" w:rsidP="00A130E7">
      <w:pPr>
        <w:pStyle w:val="ListBullet"/>
      </w:pPr>
      <w:r>
        <w:t xml:space="preserve">Worked as primary developer for SQL Server Integration Services (SSIS) projects. </w:t>
      </w:r>
    </w:p>
    <w:p w14:paraId="18BB7ECF" w14:textId="6FF92A02" w:rsidR="0079479E" w:rsidRDefault="0079479E" w:rsidP="0079479E">
      <w:pPr>
        <w:pStyle w:val="ListBullet"/>
      </w:pPr>
      <w:r>
        <w:t>Experienced in computer software repair, such as Operating System Repair</w:t>
      </w:r>
    </w:p>
    <w:p w14:paraId="6BFC821F" w14:textId="77777777" w:rsidR="0079479E" w:rsidRDefault="0079479E" w:rsidP="0079479E">
      <w:pPr>
        <w:pStyle w:val="ListBullet"/>
      </w:pPr>
      <w:r>
        <w:t>Experienced in computer hardware builds and repair, and have built several computers from scratch</w:t>
      </w:r>
    </w:p>
    <w:p w14:paraId="5118BE92" w14:textId="7BBF3332" w:rsidR="0079479E" w:rsidRDefault="0079479E" w:rsidP="0079479E">
      <w:pPr>
        <w:pStyle w:val="ListBullet"/>
      </w:pPr>
      <w:r>
        <w:t>Familiar with web analytics programs, including Google Analytics</w:t>
      </w:r>
    </w:p>
    <w:p w14:paraId="5160464E" w14:textId="77777777" w:rsidR="0079479E" w:rsidRDefault="0079479E" w:rsidP="0079479E">
      <w:pPr>
        <w:pStyle w:val="ListBullet"/>
      </w:pPr>
      <w:r>
        <w:t>Extensive experience with the Microsoft Office Suite</w:t>
      </w:r>
    </w:p>
    <w:p w14:paraId="4085D353" w14:textId="1908472E" w:rsidR="0079479E" w:rsidRDefault="0079479E" w:rsidP="0079479E">
      <w:pPr>
        <w:pStyle w:val="ListBullet"/>
      </w:pPr>
      <w:r>
        <w:t>Able to create high functioning Microsoft Office spreadsheets and documents through VBA programming</w:t>
      </w:r>
    </w:p>
    <w:p w14:paraId="6D9F6F06" w14:textId="1632C434" w:rsidR="00BB4656" w:rsidRDefault="00BB4656" w:rsidP="0079479E">
      <w:pPr>
        <w:pStyle w:val="ListBullet"/>
      </w:pPr>
      <w:r>
        <w:t>Frequently implemented best practices in relation to UI and UX designs</w:t>
      </w:r>
    </w:p>
    <w:p w14:paraId="08292F83" w14:textId="6AAA2B8B" w:rsidR="00F74B06" w:rsidRDefault="00F74B06" w:rsidP="0079479E">
      <w:pPr>
        <w:pStyle w:val="ListBullet"/>
      </w:pPr>
      <w:r>
        <w:t>Experienced with creating and maintaining relational databases</w:t>
      </w:r>
    </w:p>
    <w:p w14:paraId="1D555F05" w14:textId="131D2357" w:rsidR="00CA0D0A" w:rsidRDefault="00A130E7" w:rsidP="0079479E">
      <w:pPr>
        <w:pStyle w:val="ListBullet"/>
      </w:pPr>
      <w:r>
        <w:t>Understands</w:t>
      </w:r>
      <w:r w:rsidR="00CA0D0A">
        <w:t xml:space="preserve"> cybersecurity testing practices, implementation, regulations and resources.</w:t>
      </w:r>
    </w:p>
    <w:sdt>
      <w:sdtPr>
        <w:alias w:val="Management:"/>
        <w:tag w:val="Management:"/>
        <w:id w:val="598525640"/>
        <w:placeholder>
          <w:docPart w:val="678C1D6EE4FA4A829950718C1D06F995"/>
        </w:placeholder>
        <w:temporary/>
        <w:showingPlcHdr/>
        <w15:appearance w15:val="hidden"/>
      </w:sdtPr>
      <w:sdtEndPr/>
      <w:sdtContent>
        <w:p w14:paraId="21BF005C" w14:textId="133DAF96" w:rsidR="006270A9" w:rsidRDefault="009D5933">
          <w:pPr>
            <w:pStyle w:val="Heading2"/>
          </w:pPr>
          <w:r>
            <w:t>Management</w:t>
          </w:r>
        </w:p>
      </w:sdtContent>
    </w:sdt>
    <w:p w14:paraId="377D7C99" w14:textId="62E72CA7" w:rsidR="0092337F" w:rsidRDefault="005B424C">
      <w:pPr>
        <w:pStyle w:val="ListBullet"/>
      </w:pPr>
      <w:r>
        <w:t xml:space="preserve">Experienced manager having hired, </w:t>
      </w:r>
      <w:r w:rsidR="00FA511A">
        <w:t>trained,</w:t>
      </w:r>
      <w:r>
        <w:t xml:space="preserve"> and supervised Best Buy employees to fulfill </w:t>
      </w:r>
      <w:r w:rsidR="00923803">
        <w:t xml:space="preserve">computer support and repair, </w:t>
      </w:r>
      <w:r>
        <w:t xml:space="preserve">auto technician/installation, </w:t>
      </w:r>
      <w:r w:rsidR="00FA511A">
        <w:t>cashier,</w:t>
      </w:r>
      <w:r w:rsidR="00923803">
        <w:t xml:space="preserve"> and </w:t>
      </w:r>
      <w:r>
        <w:t>sales position</w:t>
      </w:r>
      <w:r w:rsidR="00923803">
        <w:t>s</w:t>
      </w:r>
    </w:p>
    <w:p w14:paraId="6421D5BE" w14:textId="77777777" w:rsidR="0092337F" w:rsidRDefault="0092337F">
      <w:pPr>
        <w:pStyle w:val="ListBullet"/>
      </w:pPr>
      <w:r>
        <w:lastRenderedPageBreak/>
        <w:t>Performed daily positive feedback, coaching, and recognition one-on-ones with employee</w:t>
      </w:r>
      <w:r w:rsidR="00923803">
        <w:t>s</w:t>
      </w:r>
    </w:p>
    <w:p w14:paraId="0111C3E7" w14:textId="77777777" w:rsidR="005211F9" w:rsidRDefault="005211F9">
      <w:pPr>
        <w:pStyle w:val="ListBullet"/>
      </w:pPr>
      <w:r>
        <w:t>Performed quality assurance checks on client units</w:t>
      </w:r>
    </w:p>
    <w:p w14:paraId="21951B49" w14:textId="77777777" w:rsidR="005211F9" w:rsidRDefault="005211F9">
      <w:pPr>
        <w:pStyle w:val="ListBullet"/>
      </w:pPr>
      <w:r>
        <w:t>Ensured 100% data privacy</w:t>
      </w:r>
    </w:p>
    <w:p w14:paraId="704472FE" w14:textId="77777777" w:rsidR="005211F9" w:rsidRDefault="005211F9">
      <w:pPr>
        <w:pStyle w:val="ListBullet"/>
      </w:pPr>
      <w:r>
        <w:t>Provided daily counts of all store funds</w:t>
      </w:r>
    </w:p>
    <w:p w14:paraId="0CFC7DD0" w14:textId="77777777" w:rsidR="00164FBC" w:rsidRDefault="00164FBC" w:rsidP="005211F9">
      <w:pPr>
        <w:pStyle w:val="ListBullet"/>
      </w:pPr>
      <w:r>
        <w:t>Attended multiple management training seminars</w:t>
      </w:r>
    </w:p>
    <w:p w14:paraId="4D735646" w14:textId="77777777" w:rsidR="00164FBC" w:rsidRDefault="00164FBC" w:rsidP="005211F9">
      <w:pPr>
        <w:pStyle w:val="ListBullet"/>
      </w:pPr>
      <w:r>
        <w:t xml:space="preserve">Increased </w:t>
      </w:r>
      <w:r w:rsidR="00923803">
        <w:t xml:space="preserve">my Best Buy </w:t>
      </w:r>
      <w:r>
        <w:t>store ranking from 1,010 to number 56 in the company</w:t>
      </w:r>
      <w:r w:rsidR="00923803">
        <w:t>, with #1 being the best</w:t>
      </w:r>
      <w:r>
        <w:t xml:space="preserve"> </w:t>
      </w:r>
    </w:p>
    <w:p w14:paraId="5CC1A0BB" w14:textId="77777777" w:rsidR="001F6F41" w:rsidRDefault="00923803" w:rsidP="001F6F41">
      <w:pPr>
        <w:pStyle w:val="ListBullet"/>
      </w:pPr>
      <w:r>
        <w:t>M</w:t>
      </w:r>
      <w:r w:rsidR="00B167B9">
        <w:t>ade critical decision on personal acquisi</w:t>
      </w:r>
      <w:r w:rsidR="001F6F41">
        <w:t>tion</w:t>
      </w:r>
      <w:r>
        <w:t>, retention and</w:t>
      </w:r>
      <w:r w:rsidR="00E50C80">
        <w:t xml:space="preserve"> retraining and, when necessary, dismissal </w:t>
      </w:r>
    </w:p>
    <w:p w14:paraId="38520739" w14:textId="77777777" w:rsidR="00CC6FDD" w:rsidRDefault="00CC6FDD" w:rsidP="00CC6FDD">
      <w:pPr>
        <w:pStyle w:val="Heading2"/>
      </w:pPr>
      <w:r>
        <w:t>Customer service</w:t>
      </w:r>
    </w:p>
    <w:p w14:paraId="3DEBE1C2" w14:textId="77777777" w:rsidR="00CC6FDD" w:rsidRDefault="00CC6FDD" w:rsidP="00CC6FDD">
      <w:pPr>
        <w:pStyle w:val="ListBullet"/>
      </w:pPr>
      <w:r>
        <w:t>Knowledgeable in to top down selling strategies</w:t>
      </w:r>
    </w:p>
    <w:p w14:paraId="1D40B754" w14:textId="36895F64" w:rsidR="00CC6FDD" w:rsidRDefault="00CC6FDD" w:rsidP="00CC6FDD">
      <w:pPr>
        <w:pStyle w:val="ListBullet"/>
      </w:pPr>
      <w:r>
        <w:t>Trained to find the full solution, not just the ‘fix’ for one problem (ex: protection, accessories, additional products, and services)</w:t>
      </w:r>
    </w:p>
    <w:p w14:paraId="4F1D441D" w14:textId="6CDACA11" w:rsidR="000A31DE" w:rsidRDefault="000A31DE" w:rsidP="00CC6FDD">
      <w:pPr>
        <w:pStyle w:val="ListBullet"/>
      </w:pPr>
      <w:r>
        <w:t>Specialize in managing challenging customers to deliver positive outcomes</w:t>
      </w:r>
    </w:p>
    <w:p w14:paraId="56C5E1EA" w14:textId="77777777" w:rsidR="00CC6FDD" w:rsidRDefault="00CC6FDD" w:rsidP="00CC6FDD">
      <w:pPr>
        <w:pStyle w:val="ListBullet"/>
      </w:pPr>
      <w:r>
        <w:t>Attended multiple sales training seminars.</w:t>
      </w:r>
    </w:p>
    <w:p w14:paraId="0078A408" w14:textId="77777777" w:rsidR="00CC6FDD" w:rsidRDefault="00CC6FDD" w:rsidP="00CC6FDD">
      <w:pPr>
        <w:pStyle w:val="ListBullet"/>
      </w:pPr>
      <w:r>
        <w:t>Excelled at learning new skills ‘on the job’</w:t>
      </w:r>
    </w:p>
    <w:p w14:paraId="6F4A5CED" w14:textId="4F251FB0" w:rsidR="00CC6FDD" w:rsidRDefault="00CC6FDD" w:rsidP="00EB4AF4">
      <w:pPr>
        <w:pStyle w:val="ListBullet"/>
      </w:pPr>
      <w:r>
        <w:t>Capable of delivering challenging conversations in a positive and inspiring manner</w:t>
      </w:r>
    </w:p>
    <w:p w14:paraId="57849DC7" w14:textId="77777777" w:rsidR="001F6F41" w:rsidRDefault="005B184C" w:rsidP="001F6F41">
      <w:pPr>
        <w:pStyle w:val="Heading2"/>
      </w:pPr>
      <w:r>
        <w:t>Administrative</w:t>
      </w:r>
    </w:p>
    <w:p w14:paraId="15A5B450" w14:textId="77777777" w:rsidR="001F6F41" w:rsidRDefault="0092337F" w:rsidP="001F6F41">
      <w:pPr>
        <w:pStyle w:val="ListBullet"/>
      </w:pPr>
      <w:r>
        <w:t>Screened</w:t>
      </w:r>
      <w:r w:rsidR="001F6F41">
        <w:t xml:space="preserve"> and delegat</w:t>
      </w:r>
      <w:r>
        <w:t>ed</w:t>
      </w:r>
      <w:r w:rsidR="001F6F41">
        <w:t xml:space="preserve"> phone calls</w:t>
      </w:r>
    </w:p>
    <w:p w14:paraId="11030C73" w14:textId="77777777" w:rsidR="001F6F41" w:rsidRDefault="001F6F41" w:rsidP="001F6F41">
      <w:pPr>
        <w:pStyle w:val="ListBullet"/>
      </w:pPr>
      <w:r>
        <w:t>Provid</w:t>
      </w:r>
      <w:r w:rsidR="0092337F">
        <w:t>ed</w:t>
      </w:r>
      <w:r>
        <w:t xml:space="preserve"> up-to-date metric information</w:t>
      </w:r>
      <w:r w:rsidR="0092337F">
        <w:t xml:space="preserve"> to department leaders</w:t>
      </w:r>
      <w:r>
        <w:t xml:space="preserve"> </w:t>
      </w:r>
    </w:p>
    <w:p w14:paraId="3D0151C6" w14:textId="77777777" w:rsidR="001F6F41" w:rsidRDefault="001F6F41" w:rsidP="001F6F41">
      <w:pPr>
        <w:pStyle w:val="ListBullet"/>
      </w:pPr>
      <w:r>
        <w:t>Created necessary</w:t>
      </w:r>
      <w:r w:rsidR="00EB4AF4">
        <w:t xml:space="preserve"> coaching, tracking and accountability forms</w:t>
      </w:r>
      <w:r>
        <w:t xml:space="preserve"> for various departments</w:t>
      </w:r>
    </w:p>
    <w:p w14:paraId="76AAE308" w14:textId="77777777" w:rsidR="001F6F41" w:rsidRDefault="001F6F41" w:rsidP="001F6F41">
      <w:pPr>
        <w:pStyle w:val="ListBullet"/>
      </w:pPr>
      <w:r>
        <w:t xml:space="preserve">Ensured corporate HR standards were </w:t>
      </w:r>
      <w:r w:rsidR="005814C1">
        <w:t xml:space="preserve">understood and </w:t>
      </w:r>
      <w:r>
        <w:t xml:space="preserve">posted </w:t>
      </w:r>
    </w:p>
    <w:p w14:paraId="14D49C66" w14:textId="77777777" w:rsidR="001F6F41" w:rsidRDefault="001F6F41" w:rsidP="001F6F41">
      <w:pPr>
        <w:pStyle w:val="ListBullet"/>
      </w:pPr>
      <w:r>
        <w:t>Participated in extensive record retention</w:t>
      </w:r>
    </w:p>
    <w:p w14:paraId="3B80BD83" w14:textId="77777777" w:rsidR="001F6F41" w:rsidRPr="001F6F41" w:rsidRDefault="005814C1" w:rsidP="00EB4AF4">
      <w:pPr>
        <w:pStyle w:val="ListBullet"/>
      </w:pPr>
      <w:r>
        <w:t xml:space="preserve">Developed </w:t>
      </w:r>
      <w:r w:rsidR="0092337F">
        <w:t xml:space="preserve">and </w:t>
      </w:r>
      <w:r>
        <w:t>conducted employee incentive programs</w:t>
      </w:r>
      <w:r w:rsidR="0092337F">
        <w:t xml:space="preserve"> to boost morale and productivity</w:t>
      </w:r>
    </w:p>
    <w:p w14:paraId="0D4ADC57" w14:textId="77777777" w:rsidR="006270A9" w:rsidRDefault="003A2E95">
      <w:pPr>
        <w:pStyle w:val="Heading1"/>
      </w:pPr>
      <w:sdt>
        <w:sdtPr>
          <w:alias w:val="Experience:"/>
          <w:tag w:val="Experience:"/>
          <w:id w:val="171684534"/>
          <w:placeholder>
            <w:docPart w:val="3E34477E710C499C9E1AD898F5F7705F"/>
          </w:placeholder>
          <w:temporary/>
          <w:showingPlcHdr/>
          <w15:appearance w15:val="hidden"/>
        </w:sdtPr>
        <w:sdtEndPr/>
        <w:sdtContent>
          <w:r w:rsidR="009D5933">
            <w:t>Experience</w:t>
          </w:r>
        </w:sdtContent>
      </w:sdt>
    </w:p>
    <w:p w14:paraId="0630EC73" w14:textId="7F0BCA2F" w:rsidR="00204077" w:rsidRPr="00204077" w:rsidRDefault="00204077">
      <w:pPr>
        <w:pStyle w:val="Heading2"/>
        <w:rPr>
          <w:b w:val="0"/>
          <w:caps w:val="0"/>
        </w:rPr>
      </w:pPr>
      <w:r>
        <w:rPr>
          <w:b w:val="0"/>
          <w:caps w:val="0"/>
        </w:rPr>
        <w:t>Feb 2019 – Present</w:t>
      </w:r>
      <w:r>
        <w:rPr>
          <w:b w:val="0"/>
          <w:caps w:val="0"/>
        </w:rPr>
        <w:tab/>
      </w:r>
      <w:r>
        <w:rPr>
          <w:b w:val="0"/>
          <w:caps w:val="0"/>
        </w:rPr>
        <w:tab/>
      </w:r>
      <w:r>
        <w:rPr>
          <w:caps w:val="0"/>
        </w:rPr>
        <w:t xml:space="preserve">Software Developer, </w:t>
      </w:r>
      <w:r>
        <w:rPr>
          <w:b w:val="0"/>
          <w:caps w:val="0"/>
        </w:rPr>
        <w:t>Diver’s Alert Network, Durham, NC</w:t>
      </w:r>
    </w:p>
    <w:p w14:paraId="53464991" w14:textId="4505AFAA" w:rsidR="00F5197A" w:rsidRDefault="00F5197A">
      <w:pPr>
        <w:pStyle w:val="Heading2"/>
        <w:rPr>
          <w:b w:val="0"/>
          <w:caps w:val="0"/>
        </w:rPr>
      </w:pPr>
      <w:r>
        <w:rPr>
          <w:b w:val="0"/>
          <w:caps w:val="0"/>
        </w:rPr>
        <w:t>Aug 2018-</w:t>
      </w:r>
      <w:r w:rsidR="00204077">
        <w:rPr>
          <w:b w:val="0"/>
          <w:caps w:val="0"/>
        </w:rPr>
        <w:t>Feb 2019</w:t>
      </w:r>
      <w:r>
        <w:rPr>
          <w:b w:val="0"/>
          <w:caps w:val="0"/>
        </w:rPr>
        <w:tab/>
      </w:r>
      <w:r>
        <w:rPr>
          <w:b w:val="0"/>
          <w:caps w:val="0"/>
        </w:rPr>
        <w:tab/>
      </w:r>
      <w:r w:rsidR="0035708F" w:rsidRPr="0035708F">
        <w:rPr>
          <w:caps w:val="0"/>
        </w:rPr>
        <w:t>Front End Lead</w:t>
      </w:r>
      <w:r w:rsidR="0035708F" w:rsidRPr="0035708F">
        <w:rPr>
          <w:b w:val="0"/>
          <w:caps w:val="0"/>
        </w:rPr>
        <w:t xml:space="preserve">, </w:t>
      </w:r>
      <w:r w:rsidR="0035708F">
        <w:rPr>
          <w:b w:val="0"/>
          <w:caps w:val="0"/>
        </w:rPr>
        <w:t>Best Buy, Cary, NC</w:t>
      </w:r>
    </w:p>
    <w:p w14:paraId="696F60CF" w14:textId="76584848" w:rsidR="00BA606F" w:rsidRPr="00F5197A" w:rsidRDefault="00BA606F">
      <w:pPr>
        <w:pStyle w:val="Heading2"/>
        <w:rPr>
          <w:b w:val="0"/>
          <w:caps w:val="0"/>
        </w:rPr>
      </w:pPr>
      <w:r w:rsidRPr="00F5197A">
        <w:rPr>
          <w:b w:val="0"/>
          <w:caps w:val="0"/>
        </w:rPr>
        <w:t>March 2018-</w:t>
      </w:r>
      <w:r w:rsidR="00F5197A" w:rsidRPr="00F5197A">
        <w:rPr>
          <w:b w:val="0"/>
          <w:caps w:val="0"/>
        </w:rPr>
        <w:t>Aug 2018</w:t>
      </w:r>
      <w:r w:rsidRPr="00F5197A">
        <w:rPr>
          <w:b w:val="0"/>
          <w:caps w:val="0"/>
        </w:rPr>
        <w:tab/>
      </w:r>
      <w:r w:rsidRPr="00F5197A">
        <w:rPr>
          <w:caps w:val="0"/>
        </w:rPr>
        <w:t>Barista</w:t>
      </w:r>
      <w:r w:rsidRPr="00F5197A">
        <w:rPr>
          <w:b w:val="0"/>
          <w:caps w:val="0"/>
        </w:rPr>
        <w:t xml:space="preserve">, </w:t>
      </w:r>
      <w:proofErr w:type="spellStart"/>
      <w:r w:rsidRPr="00F5197A">
        <w:rPr>
          <w:b w:val="0"/>
          <w:caps w:val="0"/>
        </w:rPr>
        <w:t>Losano</w:t>
      </w:r>
      <w:proofErr w:type="spellEnd"/>
      <w:r w:rsidRPr="00F5197A">
        <w:rPr>
          <w:b w:val="0"/>
          <w:caps w:val="0"/>
        </w:rPr>
        <w:t xml:space="preserve"> Fitness Center, Del Rio, TX</w:t>
      </w:r>
    </w:p>
    <w:p w14:paraId="0BF3B7D8" w14:textId="47F78E63" w:rsidR="00EB4AF4" w:rsidRDefault="00BA606F">
      <w:pPr>
        <w:pStyle w:val="Heading2"/>
        <w:rPr>
          <w:b w:val="0"/>
          <w:caps w:val="0"/>
        </w:rPr>
      </w:pPr>
      <w:r>
        <w:rPr>
          <w:b w:val="0"/>
          <w:caps w:val="0"/>
        </w:rPr>
        <w:t>Jan 2018-</w:t>
      </w:r>
      <w:r w:rsidR="00A130E7" w:rsidRPr="00A130E7">
        <w:rPr>
          <w:b w:val="0"/>
          <w:caps w:val="0"/>
        </w:rPr>
        <w:t xml:space="preserve"> </w:t>
      </w:r>
      <w:r w:rsidR="00A130E7">
        <w:rPr>
          <w:b w:val="0"/>
          <w:caps w:val="0"/>
        </w:rPr>
        <w:t>Feb 2019</w:t>
      </w:r>
      <w:r w:rsidR="00A130E7">
        <w:rPr>
          <w:b w:val="0"/>
          <w:caps w:val="0"/>
        </w:rPr>
        <w:tab/>
      </w:r>
      <w:r>
        <w:rPr>
          <w:b w:val="0"/>
          <w:caps w:val="0"/>
        </w:rPr>
        <w:tab/>
      </w:r>
      <w:r w:rsidRPr="00BA606F">
        <w:rPr>
          <w:caps w:val="0"/>
        </w:rPr>
        <w:t>Web Designer</w:t>
      </w:r>
      <w:r>
        <w:rPr>
          <w:b w:val="0"/>
          <w:caps w:val="0"/>
        </w:rPr>
        <w:t>, Hickory Tech Solutions, Del Rio, TX</w:t>
      </w:r>
    </w:p>
    <w:p w14:paraId="30686CE2" w14:textId="7F1E4FB1" w:rsidR="0035708F" w:rsidRPr="00204077" w:rsidRDefault="0035708F">
      <w:pPr>
        <w:pStyle w:val="Heading2"/>
        <w:rPr>
          <w:b w:val="0"/>
          <w:caps w:val="0"/>
        </w:rPr>
      </w:pPr>
      <w:r w:rsidRPr="0035708F">
        <w:rPr>
          <w:rFonts w:asciiTheme="minorHAnsi" w:eastAsiaTheme="minorEastAsia" w:hAnsiTheme="minorHAnsi" w:cstheme="minorBidi"/>
          <w:b w:val="0"/>
          <w:caps w:val="0"/>
          <w:color w:val="404040" w:themeColor="text1" w:themeTint="BF"/>
          <w:sz w:val="22"/>
          <w:szCs w:val="22"/>
        </w:rPr>
        <w:t>Aug 2017-</w:t>
      </w:r>
      <w:r w:rsidR="00A130E7" w:rsidRPr="00A130E7">
        <w:rPr>
          <w:b w:val="0"/>
          <w:caps w:val="0"/>
        </w:rPr>
        <w:t xml:space="preserve"> </w:t>
      </w:r>
      <w:r w:rsidR="00A130E7">
        <w:rPr>
          <w:b w:val="0"/>
          <w:caps w:val="0"/>
        </w:rPr>
        <w:t>Feb 2019</w:t>
      </w:r>
      <w:r w:rsidR="00A130E7">
        <w:rPr>
          <w:b w:val="0"/>
          <w:caps w:val="0"/>
        </w:rPr>
        <w:tab/>
      </w:r>
      <w:r w:rsidRPr="0035708F">
        <w:rPr>
          <w:rFonts w:asciiTheme="minorHAnsi" w:eastAsiaTheme="minorEastAsia" w:hAnsiTheme="minorHAnsi" w:cstheme="minorBidi"/>
          <w:b w:val="0"/>
          <w:caps w:val="0"/>
          <w:color w:val="404040" w:themeColor="text1" w:themeTint="BF"/>
          <w:sz w:val="22"/>
          <w:szCs w:val="22"/>
        </w:rPr>
        <w:tab/>
      </w:r>
      <w:r w:rsidRPr="00204077">
        <w:rPr>
          <w:caps w:val="0"/>
        </w:rPr>
        <w:t>Digital Media Consultant</w:t>
      </w:r>
      <w:r w:rsidRPr="0035708F">
        <w:rPr>
          <w:rFonts w:asciiTheme="minorHAnsi" w:eastAsiaTheme="minorEastAsia" w:hAnsiTheme="minorHAnsi" w:cstheme="minorBidi"/>
          <w:b w:val="0"/>
          <w:caps w:val="0"/>
          <w:color w:val="404040" w:themeColor="text1" w:themeTint="BF"/>
          <w:sz w:val="22"/>
          <w:szCs w:val="22"/>
        </w:rPr>
        <w:t xml:space="preserve">, </w:t>
      </w:r>
      <w:r w:rsidRPr="00204077">
        <w:rPr>
          <w:b w:val="0"/>
          <w:caps w:val="0"/>
        </w:rPr>
        <w:t>Kaplan Construction, Signal Hill, CA</w:t>
      </w:r>
    </w:p>
    <w:p w14:paraId="1FE0A2D3" w14:textId="5A9F6812" w:rsidR="006270A9" w:rsidRPr="0092337F" w:rsidRDefault="00EB4AF4">
      <w:pPr>
        <w:pStyle w:val="Heading2"/>
        <w:rPr>
          <w:b w:val="0"/>
        </w:rPr>
      </w:pPr>
      <w:r>
        <w:rPr>
          <w:b w:val="0"/>
          <w:caps w:val="0"/>
        </w:rPr>
        <w:t>Sept</w:t>
      </w:r>
      <w:r w:rsidR="0092337F" w:rsidRPr="0092337F">
        <w:rPr>
          <w:b w:val="0"/>
          <w:caps w:val="0"/>
        </w:rPr>
        <w:t xml:space="preserve"> 2015-</w:t>
      </w:r>
      <w:r>
        <w:rPr>
          <w:b w:val="0"/>
          <w:caps w:val="0"/>
        </w:rPr>
        <w:t>Dec</w:t>
      </w:r>
      <w:r w:rsidR="0092337F" w:rsidRPr="0092337F">
        <w:rPr>
          <w:b w:val="0"/>
          <w:caps w:val="0"/>
        </w:rPr>
        <w:t xml:space="preserve"> 2017</w:t>
      </w:r>
      <w:r w:rsidR="0092337F">
        <w:rPr>
          <w:b w:val="0"/>
          <w:caps w:val="0"/>
        </w:rPr>
        <w:tab/>
      </w:r>
      <w:r w:rsidR="0092337F">
        <w:rPr>
          <w:b w:val="0"/>
          <w:caps w:val="0"/>
        </w:rPr>
        <w:tab/>
      </w:r>
      <w:r w:rsidR="0092337F" w:rsidRPr="00AE6C5A">
        <w:rPr>
          <w:caps w:val="0"/>
        </w:rPr>
        <w:t>Geek Squad Manager</w:t>
      </w:r>
      <w:r w:rsidR="0092337F">
        <w:rPr>
          <w:b w:val="0"/>
          <w:caps w:val="0"/>
        </w:rPr>
        <w:t>, Best Buy, Minot, ND</w:t>
      </w:r>
    </w:p>
    <w:p w14:paraId="07D34BD4" w14:textId="77777777" w:rsidR="006270A9" w:rsidRPr="0092337F" w:rsidRDefault="0092337F">
      <w:pPr>
        <w:pStyle w:val="Heading2"/>
        <w:rPr>
          <w:b w:val="0"/>
        </w:rPr>
      </w:pPr>
      <w:r w:rsidRPr="0092337F">
        <w:rPr>
          <w:b w:val="0"/>
          <w:caps w:val="0"/>
        </w:rPr>
        <w:t>April 2015-</w:t>
      </w:r>
      <w:r w:rsidR="00EB4AF4">
        <w:rPr>
          <w:b w:val="0"/>
          <w:caps w:val="0"/>
        </w:rPr>
        <w:t>Sept</w:t>
      </w:r>
      <w:r w:rsidRPr="0092337F">
        <w:rPr>
          <w:b w:val="0"/>
          <w:caps w:val="0"/>
        </w:rPr>
        <w:t xml:space="preserve"> 2015</w:t>
      </w:r>
      <w:r w:rsidR="00EB4AF4">
        <w:rPr>
          <w:b w:val="0"/>
          <w:caps w:val="0"/>
        </w:rPr>
        <w:tab/>
      </w:r>
      <w:r w:rsidRPr="00AE6C5A">
        <w:rPr>
          <w:caps w:val="0"/>
        </w:rPr>
        <w:t>Back Office Leader</w:t>
      </w:r>
      <w:r>
        <w:rPr>
          <w:b w:val="0"/>
          <w:caps w:val="0"/>
        </w:rPr>
        <w:t>, Best Buy, Minot, ND</w:t>
      </w:r>
    </w:p>
    <w:p w14:paraId="2A2E8789" w14:textId="0D7B5246" w:rsidR="00EB4AF4" w:rsidRDefault="003A2E95" w:rsidP="00EB4AF4">
      <w:pPr>
        <w:pStyle w:val="Heading1"/>
      </w:pPr>
      <w:sdt>
        <w:sdtPr>
          <w:alias w:val="Education:"/>
          <w:tag w:val="Education:"/>
          <w:id w:val="1927068607"/>
          <w:placeholder>
            <w:docPart w:val="31F2B9F9474B4253A31CA3D0FC6CF2CF"/>
          </w:placeholder>
          <w:temporary/>
          <w:showingPlcHdr/>
          <w15:appearance w15:val="hidden"/>
        </w:sdtPr>
        <w:sdtEndPr/>
        <w:sdtContent>
          <w:r w:rsidR="00EB4AF4">
            <w:t>Education</w:t>
          </w:r>
        </w:sdtContent>
      </w:sdt>
    </w:p>
    <w:p w14:paraId="56126604" w14:textId="501735E9" w:rsidR="00EB4AF4" w:rsidRDefault="00EB4AF4" w:rsidP="00EB4AF4">
      <w:pPr>
        <w:pStyle w:val="Heading2"/>
      </w:pPr>
      <w:r>
        <w:t xml:space="preserve">BS, Information Technology American </w:t>
      </w:r>
      <w:r w:rsidR="004D57A4">
        <w:t>Military</w:t>
      </w:r>
      <w:r>
        <w:t xml:space="preserve"> University </w:t>
      </w:r>
    </w:p>
    <w:p w14:paraId="344E3315" w14:textId="301D4D7C" w:rsidR="00FB1699" w:rsidRDefault="00EB4AF4" w:rsidP="00FB1699">
      <w:pPr>
        <w:pStyle w:val="ListBullet"/>
      </w:pPr>
      <w:r>
        <w:t xml:space="preserve">Major: Information Technology </w:t>
      </w:r>
    </w:p>
    <w:p w14:paraId="30AA98FB" w14:textId="77777777" w:rsidR="00EB4AF4" w:rsidRDefault="00EB4AF4" w:rsidP="00EB4AF4">
      <w:pPr>
        <w:pStyle w:val="ListBullet"/>
      </w:pPr>
      <w:r>
        <w:t>Concentration: Mobile Application Development</w:t>
      </w:r>
    </w:p>
    <w:p w14:paraId="1BBBA8CE" w14:textId="06E9BDFD" w:rsidR="00EB4AF4" w:rsidRDefault="0088155D" w:rsidP="00EB4AF4">
      <w:pPr>
        <w:pStyle w:val="ListBullet"/>
      </w:pPr>
      <w:r>
        <w:t>Minor</w:t>
      </w:r>
      <w:r w:rsidR="00EB4AF4">
        <w:t>: Cybersecurity</w:t>
      </w:r>
    </w:p>
    <w:p w14:paraId="0947B597" w14:textId="77777777" w:rsidR="00EB4AF4" w:rsidRDefault="00EB4AF4" w:rsidP="00EB4AF4">
      <w:pPr>
        <w:pStyle w:val="ListBullet"/>
      </w:pPr>
      <w:r>
        <w:t>Organizations: Epsilon Pi Tau Honor Society, Golden Key Honor Society, Women in STEM</w:t>
      </w:r>
    </w:p>
    <w:p w14:paraId="1F0E11A9" w14:textId="1428F1FA" w:rsidR="00EB4AF4" w:rsidRDefault="00FB1699" w:rsidP="00EB4AF4">
      <w:pPr>
        <w:pStyle w:val="ListBullet"/>
      </w:pPr>
      <w:r>
        <w:t>Honors: Summa Cum Laude</w:t>
      </w:r>
    </w:p>
    <w:p w14:paraId="4C044BC1" w14:textId="798EA881" w:rsidR="00B516AF" w:rsidRDefault="00B516AF" w:rsidP="00B516AF">
      <w:pPr>
        <w:pStyle w:val="Heading2"/>
      </w:pPr>
      <w:r>
        <w:t>MS</w:t>
      </w:r>
      <w:r>
        <w:t xml:space="preserve">, Information Technology American Military University </w:t>
      </w:r>
    </w:p>
    <w:p w14:paraId="5BDB0DB8" w14:textId="77777777" w:rsidR="00B516AF" w:rsidRDefault="00B516AF" w:rsidP="00B516AF">
      <w:pPr>
        <w:pStyle w:val="ListBullet"/>
      </w:pPr>
      <w:r>
        <w:t xml:space="preserve">Major: Information Technology </w:t>
      </w:r>
    </w:p>
    <w:p w14:paraId="7DAA3E2E" w14:textId="327C6FE9" w:rsidR="00B516AF" w:rsidRDefault="00B516AF" w:rsidP="00B516AF">
      <w:pPr>
        <w:pStyle w:val="ListBullet"/>
      </w:pPr>
      <w:r>
        <w:lastRenderedPageBreak/>
        <w:t xml:space="preserve">Concentration: </w:t>
      </w:r>
      <w:r>
        <w:t>Project Management</w:t>
      </w:r>
    </w:p>
    <w:p w14:paraId="01D7B9EC" w14:textId="1AF68EE7" w:rsidR="00B516AF" w:rsidRDefault="00B516AF" w:rsidP="00EB4AF4">
      <w:pPr>
        <w:pStyle w:val="ListBullet"/>
      </w:pPr>
      <w:r>
        <w:t>Status: In Progress</w:t>
      </w:r>
    </w:p>
    <w:p w14:paraId="2E435248" w14:textId="77777777" w:rsidR="00EB4AF4" w:rsidRDefault="00EB4AF4" w:rsidP="00EB4AF4">
      <w:pPr>
        <w:pStyle w:val="Heading2"/>
      </w:pPr>
      <w:r>
        <w:t xml:space="preserve">Organizations and Certifications </w:t>
      </w:r>
    </w:p>
    <w:p w14:paraId="67B865FA" w14:textId="77777777" w:rsidR="00EB4AF4" w:rsidRDefault="00EB4AF4" w:rsidP="00EB4AF4">
      <w:pPr>
        <w:pStyle w:val="ListBullet"/>
      </w:pPr>
      <w:r>
        <w:t>Foundational HTML certified</w:t>
      </w:r>
    </w:p>
    <w:p w14:paraId="282D0F26" w14:textId="77777777" w:rsidR="00EB4AF4" w:rsidRDefault="00EB4AF4" w:rsidP="00EB4AF4">
      <w:pPr>
        <w:pStyle w:val="ListBullet"/>
      </w:pPr>
      <w:r>
        <w:t>Foundational CSS certified</w:t>
      </w:r>
    </w:p>
    <w:p w14:paraId="63AAEAC9" w14:textId="77777777" w:rsidR="00EB4AF4" w:rsidRDefault="00EB4AF4" w:rsidP="00EB4AF4">
      <w:pPr>
        <w:pStyle w:val="ListBullet"/>
      </w:pPr>
      <w:r>
        <w:t>Foundational Java certified</w:t>
      </w:r>
    </w:p>
    <w:p w14:paraId="2EFE13E3" w14:textId="1EA7063D" w:rsidR="00EB4AF4" w:rsidRDefault="00EB4AF4" w:rsidP="00EB4AF4">
      <w:pPr>
        <w:pStyle w:val="ListBullet"/>
      </w:pPr>
      <w:r>
        <w:t>Foundational JavaScript certified</w:t>
      </w:r>
    </w:p>
    <w:p w14:paraId="6FA71567" w14:textId="1200D246" w:rsidR="00FA511A" w:rsidRDefault="00FA511A" w:rsidP="00FA511A">
      <w:pPr>
        <w:pStyle w:val="ListBullet"/>
      </w:pPr>
      <w:r>
        <w:t>Foundational SQL certified</w:t>
      </w:r>
    </w:p>
    <w:p w14:paraId="644DB066" w14:textId="2B34AB94" w:rsidR="00EB4AF4" w:rsidRDefault="00FA511A" w:rsidP="00EB4AF4">
      <w:pPr>
        <w:pStyle w:val="ListBullet"/>
      </w:pPr>
      <w:r>
        <w:t>President</w:t>
      </w:r>
      <w:r w:rsidR="00EB4AF4">
        <w:t xml:space="preserve"> of Epsilon Pi Tau – Delta Tau Chapter; Information Technology Honor Society </w:t>
      </w:r>
    </w:p>
    <w:p w14:paraId="13751718" w14:textId="0731DA2F" w:rsidR="00EB4AF4" w:rsidRDefault="00EB4AF4" w:rsidP="00EB4AF4">
      <w:pPr>
        <w:pStyle w:val="ListBullet"/>
      </w:pPr>
      <w:r>
        <w:t>Member of Women in STEM</w:t>
      </w:r>
    </w:p>
    <w:p w14:paraId="38D4A3C8" w14:textId="2B311586" w:rsidR="0043231F" w:rsidRDefault="0043231F" w:rsidP="0043231F">
      <w:pPr>
        <w:pStyle w:val="Heading1"/>
      </w:pPr>
      <w:r>
        <w:t>References</w:t>
      </w:r>
    </w:p>
    <w:p w14:paraId="15138BA0" w14:textId="0393D831" w:rsidR="0043231F" w:rsidRDefault="0043231F" w:rsidP="0043231F">
      <w:pPr>
        <w:pStyle w:val="Heading1"/>
        <w:rPr>
          <w:rFonts w:asciiTheme="minorHAnsi" w:eastAsiaTheme="minorEastAsia" w:hAnsiTheme="minorHAnsi" w:cstheme="minorBidi"/>
          <w:color w:val="auto"/>
          <w:sz w:val="22"/>
          <w:szCs w:val="22"/>
        </w:rPr>
      </w:pPr>
    </w:p>
    <w:p w14:paraId="06F8BEB4" w14:textId="75D582DD" w:rsidR="0043231F" w:rsidRDefault="00F74B06" w:rsidP="0043231F">
      <w:pPr>
        <w:pStyle w:val="ListBullet"/>
      </w:pPr>
      <w:r>
        <w:t xml:space="preserve">Michelle </w:t>
      </w:r>
      <w:proofErr w:type="spellStart"/>
      <w:r>
        <w:t>Jakubek</w:t>
      </w:r>
      <w:proofErr w:type="spellEnd"/>
    </w:p>
    <w:p w14:paraId="4676C4B9" w14:textId="47F402EA" w:rsidR="0043231F" w:rsidRDefault="0043231F" w:rsidP="0043231F">
      <w:pPr>
        <w:pStyle w:val="ListBullet"/>
        <w:numPr>
          <w:ilvl w:val="1"/>
          <w:numId w:val="21"/>
        </w:numPr>
      </w:pPr>
      <w:r>
        <w:t xml:space="preserve">Current Position: Best Buy </w:t>
      </w:r>
      <w:r w:rsidR="00F74B06">
        <w:t>General Manager, Shakopee, MN</w:t>
      </w:r>
    </w:p>
    <w:p w14:paraId="4914FE36" w14:textId="79295A12" w:rsidR="0043231F" w:rsidRDefault="0043231F" w:rsidP="0043231F">
      <w:pPr>
        <w:pStyle w:val="ListBullet"/>
        <w:numPr>
          <w:ilvl w:val="1"/>
          <w:numId w:val="21"/>
        </w:numPr>
      </w:pPr>
      <w:r>
        <w:t>(</w:t>
      </w:r>
      <w:r w:rsidR="00F74B06">
        <w:t>218) 340-7172</w:t>
      </w:r>
    </w:p>
    <w:p w14:paraId="51C1924A" w14:textId="364641FD" w:rsidR="0043231F" w:rsidRDefault="0043231F" w:rsidP="0043231F">
      <w:pPr>
        <w:pStyle w:val="ListBullet"/>
        <w:numPr>
          <w:ilvl w:val="1"/>
          <w:numId w:val="21"/>
        </w:numPr>
      </w:pPr>
      <w:r>
        <w:t>Relationship: Professional,</w:t>
      </w:r>
      <w:r w:rsidR="00F74B06">
        <w:t xml:space="preserve"> Manager</w:t>
      </w:r>
    </w:p>
    <w:p w14:paraId="2709D945" w14:textId="45908095" w:rsidR="0043231F" w:rsidRDefault="0043231F" w:rsidP="0043231F">
      <w:pPr>
        <w:pStyle w:val="ListBullet"/>
        <w:numPr>
          <w:ilvl w:val="1"/>
          <w:numId w:val="21"/>
        </w:numPr>
      </w:pPr>
      <w:r>
        <w:t xml:space="preserve">Known </w:t>
      </w:r>
      <w:r w:rsidR="003A6FF8">
        <w:t>since 2015</w:t>
      </w:r>
    </w:p>
    <w:p w14:paraId="1A5A74B5" w14:textId="5B861AE9" w:rsidR="0043231F" w:rsidRDefault="0043231F" w:rsidP="0043231F">
      <w:pPr>
        <w:pStyle w:val="ListBullet"/>
      </w:pPr>
      <w:r>
        <w:t xml:space="preserve">Jason </w:t>
      </w:r>
      <w:proofErr w:type="spellStart"/>
      <w:r>
        <w:t>Schlafer</w:t>
      </w:r>
      <w:proofErr w:type="spellEnd"/>
    </w:p>
    <w:p w14:paraId="42C34C5D" w14:textId="33D7A852" w:rsidR="0043231F" w:rsidRDefault="0043231F" w:rsidP="0043231F">
      <w:pPr>
        <w:pStyle w:val="ListBullet"/>
        <w:numPr>
          <w:ilvl w:val="1"/>
          <w:numId w:val="21"/>
        </w:numPr>
      </w:pPr>
      <w:r>
        <w:t>Current Position: Best Buy District Manager, Kansas/Missouri area</w:t>
      </w:r>
    </w:p>
    <w:p w14:paraId="73611D77" w14:textId="403CF818" w:rsidR="0043231F" w:rsidRDefault="0043231F" w:rsidP="0043231F">
      <w:pPr>
        <w:pStyle w:val="ListBullet"/>
        <w:numPr>
          <w:ilvl w:val="1"/>
          <w:numId w:val="21"/>
        </w:numPr>
      </w:pPr>
      <w:r>
        <w:t>(920) 809-0273</w:t>
      </w:r>
    </w:p>
    <w:p w14:paraId="7E068F33" w14:textId="587C52C0" w:rsidR="0043231F" w:rsidRDefault="0043231F" w:rsidP="0043231F">
      <w:pPr>
        <w:pStyle w:val="ListBullet"/>
        <w:numPr>
          <w:ilvl w:val="1"/>
          <w:numId w:val="21"/>
        </w:numPr>
      </w:pPr>
      <w:r>
        <w:t>Relationship: Professional, Manager</w:t>
      </w:r>
    </w:p>
    <w:p w14:paraId="5A901349" w14:textId="0BC1AFAC" w:rsidR="0043231F" w:rsidRDefault="0043231F" w:rsidP="0043231F">
      <w:pPr>
        <w:pStyle w:val="ListBullet"/>
        <w:numPr>
          <w:ilvl w:val="1"/>
          <w:numId w:val="21"/>
        </w:numPr>
      </w:pPr>
      <w:r>
        <w:t xml:space="preserve">Known </w:t>
      </w:r>
      <w:r w:rsidR="003A6FF8">
        <w:t>since</w:t>
      </w:r>
      <w:r>
        <w:t xml:space="preserve"> </w:t>
      </w:r>
      <w:r w:rsidR="003A6FF8">
        <w:t>2016</w:t>
      </w:r>
    </w:p>
    <w:p w14:paraId="1987F203" w14:textId="0546B8E3" w:rsidR="0043231F" w:rsidRDefault="0043231F" w:rsidP="0043231F">
      <w:pPr>
        <w:pStyle w:val="ListBullet"/>
      </w:pPr>
      <w:r>
        <w:t>Tyler France</w:t>
      </w:r>
    </w:p>
    <w:p w14:paraId="052F9BEF" w14:textId="133CCA9C" w:rsidR="0043231F" w:rsidRDefault="0043231F" w:rsidP="0043231F">
      <w:pPr>
        <w:pStyle w:val="ListBullet"/>
        <w:numPr>
          <w:ilvl w:val="1"/>
          <w:numId w:val="21"/>
        </w:numPr>
      </w:pPr>
      <w:r>
        <w:t>Current Position: Software Developer, Indianapolis, Indiana</w:t>
      </w:r>
    </w:p>
    <w:p w14:paraId="1E35819D" w14:textId="6C42A10F" w:rsidR="0043231F" w:rsidRDefault="0043231F" w:rsidP="0043231F">
      <w:pPr>
        <w:pStyle w:val="ListBullet"/>
        <w:numPr>
          <w:ilvl w:val="1"/>
          <w:numId w:val="21"/>
        </w:numPr>
      </w:pPr>
      <w:r>
        <w:t>(702) 467-1775</w:t>
      </w:r>
    </w:p>
    <w:p w14:paraId="5329AE7D" w14:textId="01F25D90" w:rsidR="0043231F" w:rsidRDefault="0043231F" w:rsidP="0043231F">
      <w:pPr>
        <w:pStyle w:val="ListBullet"/>
        <w:numPr>
          <w:ilvl w:val="1"/>
          <w:numId w:val="21"/>
        </w:numPr>
      </w:pPr>
      <w:r>
        <w:t>Relationship: Personal</w:t>
      </w:r>
    </w:p>
    <w:p w14:paraId="0EF7B71A" w14:textId="48CC184F" w:rsidR="00534176" w:rsidRPr="00B167B9" w:rsidRDefault="0043231F" w:rsidP="002B34E5">
      <w:pPr>
        <w:pStyle w:val="ListBullet"/>
        <w:numPr>
          <w:ilvl w:val="1"/>
          <w:numId w:val="21"/>
        </w:numPr>
      </w:pPr>
      <w:r>
        <w:t xml:space="preserve">Known </w:t>
      </w:r>
      <w:r w:rsidR="003A6FF8">
        <w:t>since 2014</w:t>
      </w:r>
      <w:bookmarkStart w:id="0" w:name="_GoBack"/>
      <w:bookmarkEnd w:id="0"/>
    </w:p>
    <w:sectPr w:rsidR="00534176" w:rsidRPr="00B167B9" w:rsidSect="00617B26">
      <w:footerReference w:type="default" r:id="rId9"/>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1C72A0" w14:textId="77777777" w:rsidR="00C9305C" w:rsidRDefault="00C9305C">
      <w:pPr>
        <w:spacing w:after="0"/>
      </w:pPr>
      <w:r>
        <w:separator/>
      </w:r>
    </w:p>
  </w:endnote>
  <w:endnote w:type="continuationSeparator" w:id="0">
    <w:p w14:paraId="2F33FA27" w14:textId="77777777" w:rsidR="00C9305C" w:rsidRDefault="00C930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C411F" w14:textId="4583A1E2" w:rsidR="00B167B9" w:rsidRDefault="00B167B9">
    <w:pPr>
      <w:pStyle w:val="Footer"/>
    </w:pPr>
    <w:r>
      <w:t xml:space="preserve">Page </w:t>
    </w:r>
    <w:r>
      <w:fldChar w:fldCharType="begin"/>
    </w:r>
    <w:r>
      <w:instrText xml:space="preserve"> PAGE   \* MERGEFORMAT </w:instrText>
    </w:r>
    <w:r>
      <w:fldChar w:fldCharType="separate"/>
    </w:r>
    <w:r w:rsidR="00CD36D0">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E71046" w14:textId="77777777" w:rsidR="00C9305C" w:rsidRDefault="00C9305C">
      <w:pPr>
        <w:spacing w:after="0"/>
      </w:pPr>
      <w:r>
        <w:separator/>
      </w:r>
    </w:p>
  </w:footnote>
  <w:footnote w:type="continuationSeparator" w:id="0">
    <w:p w14:paraId="5282657F" w14:textId="77777777" w:rsidR="00C9305C" w:rsidRDefault="00C930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AEC941E"/>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97C7E1B"/>
    <w:multiLevelType w:val="hybridMultilevel"/>
    <w:tmpl w:val="2A80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0"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3"/>
  </w:num>
  <w:num w:numId="15">
    <w:abstractNumId w:val="17"/>
  </w:num>
  <w:num w:numId="16">
    <w:abstractNumId w:val="12"/>
  </w:num>
  <w:num w:numId="17">
    <w:abstractNumId w:val="16"/>
  </w:num>
  <w:num w:numId="18">
    <w:abstractNumId w:val="10"/>
  </w:num>
  <w:num w:numId="19">
    <w:abstractNumId w:val="20"/>
  </w:num>
  <w:num w:numId="20">
    <w:abstractNumId w:val="18"/>
  </w:num>
  <w:num w:numId="21">
    <w:abstractNumId w:val="11"/>
  </w:num>
  <w:num w:numId="22">
    <w:abstractNumId w:val="14"/>
  </w:num>
  <w:num w:numId="23">
    <w:abstractNumId w:val="19"/>
  </w:num>
  <w:num w:numId="24">
    <w:abstractNumId w:val="15"/>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TCwNDM0NjUzMTE2MjJQ0lEKTi0uzszPAykwqgUAYVG00ywAAAA="/>
  </w:docVars>
  <w:rsids>
    <w:rsidRoot w:val="005211F9"/>
    <w:rsid w:val="00020970"/>
    <w:rsid w:val="000317E9"/>
    <w:rsid w:val="000A31DE"/>
    <w:rsid w:val="000A4F59"/>
    <w:rsid w:val="000E1B43"/>
    <w:rsid w:val="000E4521"/>
    <w:rsid w:val="000F77F2"/>
    <w:rsid w:val="00105632"/>
    <w:rsid w:val="001307D0"/>
    <w:rsid w:val="00141A4C"/>
    <w:rsid w:val="00164FBC"/>
    <w:rsid w:val="001974C1"/>
    <w:rsid w:val="001B29CF"/>
    <w:rsid w:val="001F27C4"/>
    <w:rsid w:val="001F6F41"/>
    <w:rsid w:val="001F7373"/>
    <w:rsid w:val="00204077"/>
    <w:rsid w:val="00223D41"/>
    <w:rsid w:val="00256779"/>
    <w:rsid w:val="0027212F"/>
    <w:rsid w:val="002747AF"/>
    <w:rsid w:val="002775F7"/>
    <w:rsid w:val="00277DB9"/>
    <w:rsid w:val="0028220F"/>
    <w:rsid w:val="002B34E5"/>
    <w:rsid w:val="002D7BC7"/>
    <w:rsid w:val="002F03FE"/>
    <w:rsid w:val="00344193"/>
    <w:rsid w:val="00356C14"/>
    <w:rsid w:val="0035708F"/>
    <w:rsid w:val="00360910"/>
    <w:rsid w:val="003634D7"/>
    <w:rsid w:val="003A6FF8"/>
    <w:rsid w:val="00401060"/>
    <w:rsid w:val="0043231F"/>
    <w:rsid w:val="00433D43"/>
    <w:rsid w:val="00446DC8"/>
    <w:rsid w:val="004665C1"/>
    <w:rsid w:val="0047052C"/>
    <w:rsid w:val="00486559"/>
    <w:rsid w:val="004D57A4"/>
    <w:rsid w:val="004E2874"/>
    <w:rsid w:val="005211F9"/>
    <w:rsid w:val="00534176"/>
    <w:rsid w:val="00535E65"/>
    <w:rsid w:val="00565B3B"/>
    <w:rsid w:val="005814C1"/>
    <w:rsid w:val="005B184C"/>
    <w:rsid w:val="005B424C"/>
    <w:rsid w:val="005D0C9D"/>
    <w:rsid w:val="00603F4F"/>
    <w:rsid w:val="00617B26"/>
    <w:rsid w:val="006270A9"/>
    <w:rsid w:val="006418C9"/>
    <w:rsid w:val="0066502F"/>
    <w:rsid w:val="00675956"/>
    <w:rsid w:val="00681034"/>
    <w:rsid w:val="00683EBC"/>
    <w:rsid w:val="00693FF3"/>
    <w:rsid w:val="006B4788"/>
    <w:rsid w:val="006C7CBA"/>
    <w:rsid w:val="00740BB5"/>
    <w:rsid w:val="00757F4A"/>
    <w:rsid w:val="00767234"/>
    <w:rsid w:val="00771BD4"/>
    <w:rsid w:val="0078591D"/>
    <w:rsid w:val="007875E3"/>
    <w:rsid w:val="0079479E"/>
    <w:rsid w:val="007A1FE6"/>
    <w:rsid w:val="007A41AD"/>
    <w:rsid w:val="007E26FA"/>
    <w:rsid w:val="00801341"/>
    <w:rsid w:val="00816216"/>
    <w:rsid w:val="00871166"/>
    <w:rsid w:val="0087734B"/>
    <w:rsid w:val="0088155D"/>
    <w:rsid w:val="008F0938"/>
    <w:rsid w:val="0092337F"/>
    <w:rsid w:val="00923803"/>
    <w:rsid w:val="009311D6"/>
    <w:rsid w:val="009517D2"/>
    <w:rsid w:val="009D5933"/>
    <w:rsid w:val="00A130E7"/>
    <w:rsid w:val="00A20E07"/>
    <w:rsid w:val="00A36FF5"/>
    <w:rsid w:val="00A60DB6"/>
    <w:rsid w:val="00A75974"/>
    <w:rsid w:val="00A82234"/>
    <w:rsid w:val="00AE6C5A"/>
    <w:rsid w:val="00AF19FF"/>
    <w:rsid w:val="00B167B9"/>
    <w:rsid w:val="00B1722B"/>
    <w:rsid w:val="00B516AF"/>
    <w:rsid w:val="00BA6020"/>
    <w:rsid w:val="00BA606F"/>
    <w:rsid w:val="00BB4656"/>
    <w:rsid w:val="00BD768D"/>
    <w:rsid w:val="00C26EA5"/>
    <w:rsid w:val="00C33ABD"/>
    <w:rsid w:val="00C52CB2"/>
    <w:rsid w:val="00C61F8E"/>
    <w:rsid w:val="00C9305C"/>
    <w:rsid w:val="00CA0D0A"/>
    <w:rsid w:val="00CA11EC"/>
    <w:rsid w:val="00CC6FDD"/>
    <w:rsid w:val="00CD36D0"/>
    <w:rsid w:val="00D06505"/>
    <w:rsid w:val="00D25EC2"/>
    <w:rsid w:val="00D36D59"/>
    <w:rsid w:val="00D449EF"/>
    <w:rsid w:val="00D61C7A"/>
    <w:rsid w:val="00DC51C1"/>
    <w:rsid w:val="00DF14CE"/>
    <w:rsid w:val="00E149CC"/>
    <w:rsid w:val="00E207B2"/>
    <w:rsid w:val="00E50C80"/>
    <w:rsid w:val="00E62CFB"/>
    <w:rsid w:val="00E835FA"/>
    <w:rsid w:val="00E83E4B"/>
    <w:rsid w:val="00EB4AF4"/>
    <w:rsid w:val="00F02AC9"/>
    <w:rsid w:val="00F16EE9"/>
    <w:rsid w:val="00F5197A"/>
    <w:rsid w:val="00F74B06"/>
    <w:rsid w:val="00FA511A"/>
    <w:rsid w:val="00FB1699"/>
    <w:rsid w:val="00FE1A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241F356"/>
  <w15:chartTrackingRefBased/>
  <w15:docId w15:val="{12BC93CE-9A4A-4CDB-91DD-3B69AD26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277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192070">
      <w:bodyDiv w:val="1"/>
      <w:marLeft w:val="0"/>
      <w:marRight w:val="0"/>
      <w:marTop w:val="0"/>
      <w:marBottom w:val="0"/>
      <w:divBdr>
        <w:top w:val="none" w:sz="0" w:space="0" w:color="auto"/>
        <w:left w:val="none" w:sz="0" w:space="0" w:color="auto"/>
        <w:bottom w:val="none" w:sz="0" w:space="0" w:color="auto"/>
        <w:right w:val="none" w:sz="0" w:space="0" w:color="auto"/>
      </w:divBdr>
    </w:div>
    <w:div w:id="456528958">
      <w:bodyDiv w:val="1"/>
      <w:marLeft w:val="0"/>
      <w:marRight w:val="0"/>
      <w:marTop w:val="0"/>
      <w:marBottom w:val="0"/>
      <w:divBdr>
        <w:top w:val="none" w:sz="0" w:space="0" w:color="auto"/>
        <w:left w:val="none" w:sz="0" w:space="0" w:color="auto"/>
        <w:bottom w:val="none" w:sz="0" w:space="0" w:color="auto"/>
        <w:right w:val="none" w:sz="0" w:space="0" w:color="auto"/>
      </w:divBdr>
    </w:div>
    <w:div w:id="58237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ickoryRen@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AppData\Roaming\Microsoft\Templates\Resume%20(col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ADEAEB247194E019B81E88B3BDE855A"/>
        <w:category>
          <w:name w:val="General"/>
          <w:gallery w:val="placeholder"/>
        </w:category>
        <w:types>
          <w:type w:val="bbPlcHdr"/>
        </w:types>
        <w:behaviors>
          <w:behavior w:val="content"/>
        </w:behaviors>
        <w:guid w:val="{0156403B-458C-4BAB-9818-854E6C5A40BD}"/>
      </w:docPartPr>
      <w:docPartBody>
        <w:p w:rsidR="000C5778" w:rsidRDefault="004536FE">
          <w:pPr>
            <w:pStyle w:val="1ADEAEB247194E019B81E88B3BDE855A"/>
          </w:pPr>
          <w:r>
            <w:t>Skills &amp; Abilities</w:t>
          </w:r>
        </w:p>
      </w:docPartBody>
    </w:docPart>
    <w:docPart>
      <w:docPartPr>
        <w:name w:val="678C1D6EE4FA4A829950718C1D06F995"/>
        <w:category>
          <w:name w:val="General"/>
          <w:gallery w:val="placeholder"/>
        </w:category>
        <w:types>
          <w:type w:val="bbPlcHdr"/>
        </w:types>
        <w:behaviors>
          <w:behavior w:val="content"/>
        </w:behaviors>
        <w:guid w:val="{5C2C140E-A2DC-494C-8845-EE49CF2E8511}"/>
      </w:docPartPr>
      <w:docPartBody>
        <w:p w:rsidR="000C5778" w:rsidRDefault="004536FE">
          <w:pPr>
            <w:pStyle w:val="678C1D6EE4FA4A829950718C1D06F995"/>
          </w:pPr>
          <w:r>
            <w:t>Management</w:t>
          </w:r>
        </w:p>
      </w:docPartBody>
    </w:docPart>
    <w:docPart>
      <w:docPartPr>
        <w:name w:val="3E34477E710C499C9E1AD898F5F7705F"/>
        <w:category>
          <w:name w:val="General"/>
          <w:gallery w:val="placeholder"/>
        </w:category>
        <w:types>
          <w:type w:val="bbPlcHdr"/>
        </w:types>
        <w:behaviors>
          <w:behavior w:val="content"/>
        </w:behaviors>
        <w:guid w:val="{9521774A-724A-47B3-8208-B495658C963F}"/>
      </w:docPartPr>
      <w:docPartBody>
        <w:p w:rsidR="000C5778" w:rsidRDefault="004536FE">
          <w:pPr>
            <w:pStyle w:val="3E34477E710C499C9E1AD898F5F7705F"/>
          </w:pPr>
          <w:r>
            <w:t>Experience</w:t>
          </w:r>
        </w:p>
      </w:docPartBody>
    </w:docPart>
    <w:docPart>
      <w:docPartPr>
        <w:name w:val="31F2B9F9474B4253A31CA3D0FC6CF2CF"/>
        <w:category>
          <w:name w:val="General"/>
          <w:gallery w:val="placeholder"/>
        </w:category>
        <w:types>
          <w:type w:val="bbPlcHdr"/>
        </w:types>
        <w:behaviors>
          <w:behavior w:val="content"/>
        </w:behaviors>
        <w:guid w:val="{8821C7B5-673B-4104-ADFB-2643F3FFBEAF}"/>
      </w:docPartPr>
      <w:docPartBody>
        <w:p w:rsidR="008A0240" w:rsidRDefault="00F716FC" w:rsidP="00F716FC">
          <w:pPr>
            <w:pStyle w:val="31F2B9F9474B4253A31CA3D0FC6CF2CF"/>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62C"/>
    <w:rsid w:val="00082C6E"/>
    <w:rsid w:val="000C5778"/>
    <w:rsid w:val="000D77D0"/>
    <w:rsid w:val="000F2A71"/>
    <w:rsid w:val="0011262C"/>
    <w:rsid w:val="002B393C"/>
    <w:rsid w:val="004167BB"/>
    <w:rsid w:val="004536FE"/>
    <w:rsid w:val="00532880"/>
    <w:rsid w:val="00592B7B"/>
    <w:rsid w:val="00617C10"/>
    <w:rsid w:val="006E2774"/>
    <w:rsid w:val="007F33C4"/>
    <w:rsid w:val="00821346"/>
    <w:rsid w:val="00844CCE"/>
    <w:rsid w:val="00893AE6"/>
    <w:rsid w:val="008A0240"/>
    <w:rsid w:val="00963617"/>
    <w:rsid w:val="00D6713D"/>
    <w:rsid w:val="00DC7768"/>
    <w:rsid w:val="00DF2C35"/>
    <w:rsid w:val="00E04FD1"/>
    <w:rsid w:val="00E25093"/>
    <w:rsid w:val="00EB218F"/>
    <w:rsid w:val="00EC2BCA"/>
    <w:rsid w:val="00F57E93"/>
    <w:rsid w:val="00F6429B"/>
    <w:rsid w:val="00F716FC"/>
    <w:rsid w:val="00FE4C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E9CFBC920E4EC1A83F7EF28005CD3F">
    <w:name w:val="AFE9CFBC920E4EC1A83F7EF28005CD3F"/>
  </w:style>
  <w:style w:type="paragraph" w:customStyle="1" w:styleId="862BFBBF7B4E4602AC1356704636AF43">
    <w:name w:val="862BFBBF7B4E4602AC1356704636AF43"/>
  </w:style>
  <w:style w:type="paragraph" w:customStyle="1" w:styleId="1E2BD5004E5F45AFB46462FFF4F46F60">
    <w:name w:val="1E2BD5004E5F45AFB46462FFF4F46F60"/>
  </w:style>
  <w:style w:type="paragraph" w:customStyle="1" w:styleId="FA01DBC66324478E8C5B5038CE1BDAB5">
    <w:name w:val="FA01DBC66324478E8C5B5038CE1BDAB5"/>
  </w:style>
  <w:style w:type="paragraph" w:customStyle="1" w:styleId="C7CC326F341249FB86C6AED824AA5699">
    <w:name w:val="C7CC326F341249FB86C6AED824AA5699"/>
  </w:style>
  <w:style w:type="paragraph" w:customStyle="1" w:styleId="A28B80B5E8CA42BE9C14BFB60F28B78E">
    <w:name w:val="A28B80B5E8CA42BE9C14BFB60F28B78E"/>
  </w:style>
  <w:style w:type="paragraph" w:customStyle="1" w:styleId="8CD17CB31C904B7A99A6EA195F1A0E59">
    <w:name w:val="8CD17CB31C904B7A99A6EA195F1A0E59"/>
  </w:style>
  <w:style w:type="paragraph" w:customStyle="1" w:styleId="07344A0FBE324834B1081C08D04E3EB9">
    <w:name w:val="07344A0FBE324834B1081C08D04E3EB9"/>
  </w:style>
  <w:style w:type="paragraph" w:customStyle="1" w:styleId="5BDA883EC37B4D3BB97DEC567CD0C9D0">
    <w:name w:val="5BDA883EC37B4D3BB97DEC567CD0C9D0"/>
  </w:style>
  <w:style w:type="paragraph" w:customStyle="1" w:styleId="2F000F8B13694E8CBA8314547672CD08">
    <w:name w:val="2F000F8B13694E8CBA8314547672CD08"/>
  </w:style>
  <w:style w:type="paragraph" w:customStyle="1" w:styleId="F367147CEFF046779FC84D5DB44F86BE">
    <w:name w:val="F367147CEFF046779FC84D5DB44F86BE"/>
  </w:style>
  <w:style w:type="paragraph" w:customStyle="1" w:styleId="94B48C55FAB24EB3A7B584DF431785A6">
    <w:name w:val="94B48C55FAB24EB3A7B584DF431785A6"/>
  </w:style>
  <w:style w:type="paragraph" w:customStyle="1" w:styleId="36E5FCAE083B4269AF4AE888FA2552D3">
    <w:name w:val="36E5FCAE083B4269AF4AE888FA2552D3"/>
  </w:style>
  <w:style w:type="paragraph" w:customStyle="1" w:styleId="06DD63A5B59D4B37B9783B4590AEA1CE">
    <w:name w:val="06DD63A5B59D4B37B9783B4590AEA1CE"/>
  </w:style>
  <w:style w:type="paragraph" w:customStyle="1" w:styleId="2741B69145104FF49DC748EEF1B8B7C3">
    <w:name w:val="2741B69145104FF49DC748EEF1B8B7C3"/>
  </w:style>
  <w:style w:type="paragraph" w:customStyle="1" w:styleId="1ADEAEB247194E019B81E88B3BDE855A">
    <w:name w:val="1ADEAEB247194E019B81E88B3BDE855A"/>
  </w:style>
  <w:style w:type="paragraph" w:customStyle="1" w:styleId="678C1D6EE4FA4A829950718C1D06F995">
    <w:name w:val="678C1D6EE4FA4A829950718C1D06F995"/>
  </w:style>
  <w:style w:type="paragraph" w:customStyle="1" w:styleId="2C375C44E1EC48D8AC64DA06159DDEF8">
    <w:name w:val="2C375C44E1EC48D8AC64DA06159DDEF8"/>
  </w:style>
  <w:style w:type="paragraph" w:customStyle="1" w:styleId="C9CB6C1368AB4323BA1E8C9AEB01B8F6">
    <w:name w:val="C9CB6C1368AB4323BA1E8C9AEB01B8F6"/>
  </w:style>
  <w:style w:type="paragraph" w:customStyle="1" w:styleId="765988AFDA37427094E90A7ACD9A3D45">
    <w:name w:val="765988AFDA37427094E90A7ACD9A3D45"/>
  </w:style>
  <w:style w:type="paragraph" w:customStyle="1" w:styleId="18E967004C964B61B408DF0AF2B6758A">
    <w:name w:val="18E967004C964B61B408DF0AF2B6758A"/>
  </w:style>
  <w:style w:type="paragraph" w:customStyle="1" w:styleId="8FDAA78971E446D699EEB08BFA55B370">
    <w:name w:val="8FDAA78971E446D699EEB08BFA55B370"/>
  </w:style>
  <w:style w:type="paragraph" w:customStyle="1" w:styleId="0E8F368613DC4F0082B95D40F66CCC03">
    <w:name w:val="0E8F368613DC4F0082B95D40F66CCC03"/>
  </w:style>
  <w:style w:type="paragraph" w:customStyle="1" w:styleId="0389DEBF4C6E476988D0BC66C7E5525B">
    <w:name w:val="0389DEBF4C6E476988D0BC66C7E5525B"/>
  </w:style>
  <w:style w:type="paragraph" w:customStyle="1" w:styleId="3E34477E710C499C9E1AD898F5F7705F">
    <w:name w:val="3E34477E710C499C9E1AD898F5F7705F"/>
  </w:style>
  <w:style w:type="paragraph" w:customStyle="1" w:styleId="8A13D1444310415EB3303511C25A9CFD">
    <w:name w:val="8A13D1444310415EB3303511C25A9CFD"/>
  </w:style>
  <w:style w:type="paragraph" w:customStyle="1" w:styleId="8C8F0BDF056D44D294B35B44B97F1187">
    <w:name w:val="8C8F0BDF056D44D294B35B44B97F1187"/>
  </w:style>
  <w:style w:type="paragraph" w:customStyle="1" w:styleId="25BF78420FB5414FB6301634DD1E5777">
    <w:name w:val="25BF78420FB5414FB6301634DD1E5777"/>
  </w:style>
  <w:style w:type="paragraph" w:customStyle="1" w:styleId="38BF17829676484B9FE8AAFD122A3E94">
    <w:name w:val="38BF17829676484B9FE8AAFD122A3E94"/>
  </w:style>
  <w:style w:type="paragraph" w:customStyle="1" w:styleId="FF32476F11144945BC0162E8350C613A">
    <w:name w:val="FF32476F11144945BC0162E8350C613A"/>
  </w:style>
  <w:style w:type="paragraph" w:customStyle="1" w:styleId="CF275A8D922444329D4F296A39D87684">
    <w:name w:val="CF275A8D922444329D4F296A39D87684"/>
  </w:style>
  <w:style w:type="paragraph" w:customStyle="1" w:styleId="D3F27E6E26CE4F26BA31353BBF8DED59">
    <w:name w:val="D3F27E6E26CE4F26BA31353BBF8DED59"/>
  </w:style>
  <w:style w:type="paragraph" w:customStyle="1" w:styleId="BBD6981A214642DC81BDD3922AA23321">
    <w:name w:val="BBD6981A214642DC81BDD3922AA23321"/>
  </w:style>
  <w:style w:type="paragraph" w:customStyle="1" w:styleId="911073FBB4F24866A3AC5FE13E262BC5">
    <w:name w:val="911073FBB4F24866A3AC5FE13E262BC5"/>
    <w:rsid w:val="0011262C"/>
  </w:style>
  <w:style w:type="paragraph" w:customStyle="1" w:styleId="31F2B9F9474B4253A31CA3D0FC6CF2CF">
    <w:name w:val="31F2B9F9474B4253A31CA3D0FC6CF2CF"/>
    <w:rsid w:val="00F716FC"/>
  </w:style>
  <w:style w:type="paragraph" w:customStyle="1" w:styleId="E0D9BEBCF990447EB0F82443B79A6F10">
    <w:name w:val="E0D9BEBCF990447EB0F82443B79A6F10"/>
    <w:rsid w:val="004167BB"/>
  </w:style>
  <w:style w:type="paragraph" w:customStyle="1" w:styleId="0365CCFAC2D240C188CD24B21ACDDB71">
    <w:name w:val="0365CCFAC2D240C188CD24B21ACDDB71"/>
    <w:rsid w:val="00DF2C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21200-B6A8-494E-B7C9-9459AB529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(color)</Template>
  <TotalTime>0</TotalTime>
  <Pages>3</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Jordon</dc:creator>
  <cp:keywords/>
  <dc:description/>
  <cp:lastModifiedBy>Ren Meredith</cp:lastModifiedBy>
  <cp:revision>2</cp:revision>
  <cp:lastPrinted>2018-01-20T17:31:00Z</cp:lastPrinted>
  <dcterms:created xsi:type="dcterms:W3CDTF">2019-07-01T13:23:00Z</dcterms:created>
  <dcterms:modified xsi:type="dcterms:W3CDTF">2019-07-01T13:23:00Z</dcterms:modified>
  <cp:version/>
</cp:coreProperties>
</file>